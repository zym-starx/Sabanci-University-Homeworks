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D4829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0D45A46" wp14:editId="3D97ED0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5A735B9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7476339E" w14:textId="77777777" w:rsidR="00DF198B" w:rsidRDefault="00DF198B"/>
        </w:tc>
      </w:tr>
      <w:tr w:rsidR="00DF198B" w14:paraId="1C8BDF42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AC4E7D4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EFE7FF6" w14:textId="29C580BA" w:rsidR="00DF198B" w:rsidRPr="00DF198B" w:rsidRDefault="00421EA4" w:rsidP="00874FE7">
            <w:pPr>
              <w:pStyle w:val="Heading1"/>
            </w:pPr>
            <w:r>
              <w:t>Term Project Report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647FF94D" w14:textId="77777777" w:rsidR="00DF198B" w:rsidRDefault="00DF198B"/>
        </w:tc>
      </w:tr>
      <w:tr w:rsidR="00DF198B" w14:paraId="6EC45A3E" w14:textId="77777777" w:rsidTr="00185F4A">
        <w:trPr>
          <w:trHeight w:val="1837"/>
        </w:trPr>
        <w:tc>
          <w:tcPr>
            <w:tcW w:w="1170" w:type="dxa"/>
          </w:tcPr>
          <w:p w14:paraId="3D00AA1D" w14:textId="77777777" w:rsidR="00DF198B" w:rsidRDefault="00DF198B"/>
        </w:tc>
        <w:tc>
          <w:tcPr>
            <w:tcW w:w="8460" w:type="dxa"/>
            <w:gridSpan w:val="7"/>
          </w:tcPr>
          <w:p w14:paraId="5D8AEAC8" w14:textId="77777777" w:rsidR="00DF198B" w:rsidRDefault="00DF198B"/>
        </w:tc>
        <w:tc>
          <w:tcPr>
            <w:tcW w:w="1160" w:type="dxa"/>
          </w:tcPr>
          <w:p w14:paraId="355DE91A" w14:textId="77777777" w:rsidR="00DF198B" w:rsidRDefault="00DF198B"/>
        </w:tc>
      </w:tr>
      <w:tr w:rsidR="00DF198B" w14:paraId="2075B1B9" w14:textId="77777777" w:rsidTr="00185F4A">
        <w:trPr>
          <w:trHeight w:val="929"/>
        </w:trPr>
        <w:tc>
          <w:tcPr>
            <w:tcW w:w="2397" w:type="dxa"/>
            <w:gridSpan w:val="4"/>
          </w:tcPr>
          <w:p w14:paraId="7DC6E785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2ACC1D7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8953DEE" w14:textId="77777777" w:rsidR="00DF198B" w:rsidRDefault="00DF198B"/>
        </w:tc>
      </w:tr>
      <w:tr w:rsidR="00DF198B" w14:paraId="08526869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E2FCD0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1937A85E" w14:textId="700B0E61" w:rsidR="00DF198B" w:rsidRDefault="00421EA4" w:rsidP="00874FE7">
            <w:pPr>
              <w:pStyle w:val="Heading2"/>
            </w:pPr>
            <w:r>
              <w:t>Zeynep Yıldız</w:t>
            </w:r>
          </w:p>
          <w:p w14:paraId="74587779" w14:textId="77777777" w:rsidR="001B7F54" w:rsidRDefault="001B7F54" w:rsidP="001B7F54">
            <w:pPr>
              <w:jc w:val="center"/>
              <w:rPr>
                <w:sz w:val="32"/>
                <w:szCs w:val="32"/>
              </w:rPr>
            </w:pPr>
          </w:p>
          <w:p w14:paraId="7333A189" w14:textId="046D68C1" w:rsidR="001B7F54" w:rsidRPr="001B7F54" w:rsidRDefault="001B7F54" w:rsidP="001B7F54">
            <w:pPr>
              <w:jc w:val="center"/>
              <w:rPr>
                <w:sz w:val="32"/>
                <w:szCs w:val="32"/>
              </w:rPr>
            </w:pPr>
            <w:r w:rsidRPr="001B7F54">
              <w:rPr>
                <w:sz w:val="32"/>
                <w:szCs w:val="32"/>
              </w:rPr>
              <w:t>29325</w:t>
            </w:r>
          </w:p>
          <w:p w14:paraId="6AD8DEE1" w14:textId="136B5F67" w:rsidR="001B7F54" w:rsidRPr="001B7F54" w:rsidRDefault="001B7F54" w:rsidP="001B7F54"/>
        </w:tc>
        <w:tc>
          <w:tcPr>
            <w:tcW w:w="2398" w:type="dxa"/>
            <w:gridSpan w:val="4"/>
          </w:tcPr>
          <w:p w14:paraId="1CEB4212" w14:textId="4F8955EC" w:rsidR="001B7F54" w:rsidRDefault="001B7F54" w:rsidP="001B7F54"/>
        </w:tc>
      </w:tr>
      <w:tr w:rsidR="00DF198B" w14:paraId="5EAF0BF3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5C7C3CA4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52F37C5" w14:textId="667E7C68" w:rsidR="00DF198B" w:rsidRPr="00DF198B" w:rsidRDefault="00421EA4" w:rsidP="00874FE7">
            <w:pPr>
              <w:pStyle w:val="Heading3"/>
            </w:pPr>
            <w:r>
              <w:t>21.01.2023</w:t>
            </w:r>
          </w:p>
          <w:p w14:paraId="1F7B5264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17CC73E701C146CA849C82FF8338B157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5914874A" w14:textId="4115412B" w:rsidR="00DF198B" w:rsidRPr="00DF198B" w:rsidRDefault="00421EA4" w:rsidP="00874FE7">
            <w:pPr>
              <w:pStyle w:val="Heading3"/>
            </w:pPr>
            <w:r>
              <w:t>CS 303</w:t>
            </w:r>
          </w:p>
          <w:p w14:paraId="5509B9EF" w14:textId="304A68F7" w:rsidR="00DF198B" w:rsidRDefault="00000000" w:rsidP="00421EA4">
            <w:pPr>
              <w:pStyle w:val="Heading3"/>
            </w:pPr>
            <w:sdt>
              <w:sdtPr>
                <w:id w:val="1492440299"/>
                <w:placeholder>
                  <w:docPart w:val="943FEFCD03484CC399B102C573C10B13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712EF11E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30E5104C" w14:textId="77777777" w:rsidR="00DF198B" w:rsidRDefault="00DF198B" w:rsidP="00DF198B">
            <w:pPr>
              <w:jc w:val="center"/>
            </w:pPr>
          </w:p>
        </w:tc>
      </w:tr>
      <w:tr w:rsidR="00DF198B" w14:paraId="06F99B14" w14:textId="77777777" w:rsidTr="00185F4A">
        <w:tc>
          <w:tcPr>
            <w:tcW w:w="2340" w:type="dxa"/>
            <w:gridSpan w:val="3"/>
          </w:tcPr>
          <w:p w14:paraId="7C6A4908" w14:textId="77777777" w:rsidR="00DF198B" w:rsidRDefault="00DF198B"/>
        </w:tc>
        <w:tc>
          <w:tcPr>
            <w:tcW w:w="6120" w:type="dxa"/>
            <w:gridSpan w:val="3"/>
          </w:tcPr>
          <w:p w14:paraId="1480BD5B" w14:textId="77777777" w:rsidR="00DF198B" w:rsidRDefault="00DF198B"/>
        </w:tc>
        <w:tc>
          <w:tcPr>
            <w:tcW w:w="2330" w:type="dxa"/>
            <w:gridSpan w:val="3"/>
          </w:tcPr>
          <w:p w14:paraId="29ED12DE" w14:textId="77777777" w:rsidR="00DF198B" w:rsidRDefault="00DF198B"/>
        </w:tc>
      </w:tr>
    </w:tbl>
    <w:p w14:paraId="30BF0C3C" w14:textId="77777777" w:rsidR="00DF198B" w:rsidRDefault="00DF198B"/>
    <w:p w14:paraId="5126CA3F" w14:textId="39C243CF" w:rsidR="0048120C" w:rsidRDefault="0048120C" w:rsidP="003C2609">
      <w:pPr>
        <w:pStyle w:val="GraphicAnchor"/>
      </w:pPr>
    </w:p>
    <w:p w14:paraId="0074830E" w14:textId="6393CB41" w:rsidR="0048120C" w:rsidRPr="003C2609" w:rsidRDefault="003C260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ab/>
      </w:r>
      <w:r w:rsidRPr="003C2609">
        <w:rPr>
          <w:rFonts w:ascii="Times New Roman" w:hAnsi="Times New Roman" w:cs="Times New Roman"/>
          <w:b/>
          <w:bCs/>
          <w:sz w:val="32"/>
          <w:szCs w:val="32"/>
        </w:rPr>
        <w:t>Code Structure:</w:t>
      </w:r>
    </w:p>
    <w:p w14:paraId="37E95986" w14:textId="0E1C4C83" w:rsidR="003C2609" w:rsidRPr="003C2609" w:rsidRDefault="003C2609">
      <w:pPr>
        <w:rPr>
          <w:rFonts w:ascii="Times New Roman" w:hAnsi="Times New Roman" w:cs="Times New Roman"/>
        </w:rPr>
      </w:pPr>
    </w:p>
    <w:p w14:paraId="6EB00777" w14:textId="721B642D" w:rsidR="003C2609" w:rsidRPr="003C2609" w:rsidRDefault="003C2609">
      <w:pPr>
        <w:rPr>
          <w:rFonts w:ascii="Times New Roman" w:hAnsi="Times New Roman" w:cs="Times New Roman"/>
        </w:rPr>
      </w:pPr>
    </w:p>
    <w:p w14:paraId="1FDF0D9B" w14:textId="36107E81" w:rsidR="003C2609" w:rsidRDefault="003C26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parted what I have to do so </w:t>
      </w:r>
      <w:r w:rsidR="00B01837">
        <w:rPr>
          <w:rFonts w:ascii="Times New Roman" w:hAnsi="Times New Roman" w:cs="Times New Roman"/>
        </w:rPr>
        <w:t>it will be easier to manage.</w:t>
      </w:r>
    </w:p>
    <w:p w14:paraId="31D1D9E1" w14:textId="5AA05D5C" w:rsidR="00B01837" w:rsidRDefault="00B01837">
      <w:pPr>
        <w:rPr>
          <w:rFonts w:ascii="Times New Roman" w:hAnsi="Times New Roman" w:cs="Times New Roman"/>
        </w:rPr>
      </w:pPr>
    </w:p>
    <w:p w14:paraId="552A7D58" w14:textId="57EC583E" w:rsidR="00B01837" w:rsidRDefault="00B018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a couple always blocks. </w:t>
      </w:r>
    </w:p>
    <w:p w14:paraId="21021DF0" w14:textId="55972A99" w:rsidR="00B01837" w:rsidRDefault="00B018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34A05AD" w14:textId="51AFDA8A" w:rsidR="00B01837" w:rsidRDefault="00B018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1: it checks the requests from all floors and inside the </w:t>
      </w:r>
      <w:proofErr w:type="gramStart"/>
      <w:r>
        <w:rPr>
          <w:rFonts w:ascii="Times New Roman" w:hAnsi="Times New Roman" w:cs="Times New Roman"/>
        </w:rPr>
        <w:t>elevator</w:t>
      </w:r>
      <w:r w:rsidR="0037605D">
        <w:rPr>
          <w:rFonts w:ascii="Times New Roman" w:hAnsi="Times New Roman" w:cs="Times New Roman"/>
        </w:rPr>
        <w:t>, and</w:t>
      </w:r>
      <w:proofErr w:type="gramEnd"/>
      <w:r w:rsidR="0037605D">
        <w:rPr>
          <w:rFonts w:ascii="Times New Roman" w:hAnsi="Times New Roman" w:cs="Times New Roman"/>
        </w:rPr>
        <w:t xml:space="preserve"> determines the direction of the request</w:t>
      </w:r>
      <w:r>
        <w:rPr>
          <w:rFonts w:ascii="Times New Roman" w:hAnsi="Times New Roman" w:cs="Times New Roman"/>
        </w:rPr>
        <w:t xml:space="preserve">. (floor_0_d, </w:t>
      </w:r>
      <w:r>
        <w:rPr>
          <w:rFonts w:ascii="Times New Roman" w:hAnsi="Times New Roman" w:cs="Times New Roman"/>
        </w:rPr>
        <w:t>floor_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_d</w:t>
      </w:r>
      <w:r>
        <w:rPr>
          <w:rFonts w:ascii="Times New Roman" w:hAnsi="Times New Roman" w:cs="Times New Roman"/>
        </w:rPr>
        <w:t xml:space="preserve">, ….and </w:t>
      </w:r>
      <w:r>
        <w:rPr>
          <w:rFonts w:ascii="Times New Roman" w:hAnsi="Times New Roman" w:cs="Times New Roman"/>
        </w:rPr>
        <w:t>floor_0_</w:t>
      </w:r>
      <w:r>
        <w:rPr>
          <w:rFonts w:ascii="Times New Roman" w:hAnsi="Times New Roman" w:cs="Times New Roman"/>
        </w:rPr>
        <w:t xml:space="preserve">p, </w:t>
      </w:r>
      <w:r>
        <w:rPr>
          <w:rFonts w:ascii="Times New Roman" w:hAnsi="Times New Roman" w:cs="Times New Roman"/>
        </w:rPr>
        <w:t>floor_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_</w:t>
      </w:r>
      <w:proofErr w:type="gramStart"/>
      <w:r>
        <w:rPr>
          <w:rFonts w:ascii="Times New Roman" w:hAnsi="Times New Roman" w:cs="Times New Roman"/>
        </w:rPr>
        <w:t>p,…</w:t>
      </w:r>
      <w:proofErr w:type="gramEnd"/>
      <w:r>
        <w:rPr>
          <w:rFonts w:ascii="Times New Roman" w:hAnsi="Times New Roman" w:cs="Times New Roman"/>
        </w:rPr>
        <w:t xml:space="preserve">) and approves the requests if they are okay to get. It will determine the destination floor too. I am gathering the requests in an array of floors. If it has to stop at a </w:t>
      </w:r>
      <w:proofErr w:type="gramStart"/>
      <w:r>
        <w:rPr>
          <w:rFonts w:ascii="Times New Roman" w:hAnsi="Times New Roman" w:cs="Times New Roman"/>
        </w:rPr>
        <w:t>floor</w:t>
      </w:r>
      <w:proofErr w:type="gramEnd"/>
      <w:r>
        <w:rPr>
          <w:rFonts w:ascii="Times New Roman" w:hAnsi="Times New Roman" w:cs="Times New Roman"/>
        </w:rPr>
        <w:t xml:space="preserve"> then it will make the corresponding index’s value 1. And depending on where it gets the requests it will light up the appropriate lights too. This is the first always @ block in my code. </w:t>
      </w:r>
    </w:p>
    <w:p w14:paraId="096F844E" w14:textId="3B3D4AF1" w:rsidR="00B01837" w:rsidRDefault="00B018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Also depending on the </w:t>
      </w:r>
      <w:proofErr w:type="spellStart"/>
      <w:r>
        <w:rPr>
          <w:rFonts w:ascii="Times New Roman" w:hAnsi="Times New Roman" w:cs="Times New Roman"/>
        </w:rPr>
        <w:t>current_floor</w:t>
      </w:r>
      <w:proofErr w:type="spellEnd"/>
      <w:r>
        <w:rPr>
          <w:rFonts w:ascii="Times New Roman" w:hAnsi="Times New Roman" w:cs="Times New Roman"/>
        </w:rPr>
        <w:t xml:space="preserve"> it will close the lights and change the array.</w:t>
      </w:r>
    </w:p>
    <w:p w14:paraId="31C028E3" w14:textId="34E516BC" w:rsidR="00B01837" w:rsidRDefault="00B018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3A5F3CD" w14:textId="4D064C5D" w:rsidR="00B01837" w:rsidRDefault="00B018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2: This is responsible for the </w:t>
      </w:r>
      <w:r w:rsidR="0037605D">
        <w:rPr>
          <w:rFonts w:ascii="Times New Roman" w:hAnsi="Times New Roman" w:cs="Times New Roman"/>
        </w:rPr>
        <w:t>movement of the elevator. It will get the request list and the destination</w:t>
      </w:r>
      <w:r w:rsidR="001B7F54">
        <w:rPr>
          <w:rFonts w:ascii="Times New Roman" w:hAnsi="Times New Roman" w:cs="Times New Roman"/>
        </w:rPr>
        <w:t xml:space="preserve"> and change the state of the elevator and the current floor it is in. </w:t>
      </w:r>
      <w:r w:rsidR="00E24FCC">
        <w:rPr>
          <w:rFonts w:ascii="Times New Roman" w:hAnsi="Times New Roman" w:cs="Times New Roman"/>
        </w:rPr>
        <w:t>Also it w</w:t>
      </w:r>
      <w:r w:rsidR="001B7F54">
        <w:rPr>
          <w:rFonts w:ascii="Times New Roman" w:hAnsi="Times New Roman" w:cs="Times New Roman"/>
        </w:rPr>
        <w:t>ill turn on and off the timer</w:t>
      </w:r>
      <w:r w:rsidR="00E24FCC">
        <w:rPr>
          <w:rFonts w:ascii="Times New Roman" w:hAnsi="Times New Roman" w:cs="Times New Roman"/>
        </w:rPr>
        <w:t xml:space="preserve"> when it changes floors</w:t>
      </w:r>
      <w:r w:rsidR="001B7F54">
        <w:rPr>
          <w:rFonts w:ascii="Times New Roman" w:hAnsi="Times New Roman" w:cs="Times New Roman"/>
        </w:rPr>
        <w:t>.</w:t>
      </w:r>
    </w:p>
    <w:p w14:paraId="78D2FD01" w14:textId="48F0748F" w:rsidR="001B7F54" w:rsidRDefault="001B7F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BB47168" w14:textId="41F37A48" w:rsidR="001B7F54" w:rsidRDefault="001B7F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3-4: timer blocks. So that the elevator will wait 5 seconds before it changes the floors. </w:t>
      </w:r>
    </w:p>
    <w:p w14:paraId="34A6EB82" w14:textId="02A59B6B" w:rsidR="001B7F54" w:rsidRDefault="001B7F54">
      <w:pPr>
        <w:rPr>
          <w:rFonts w:ascii="Times New Roman" w:hAnsi="Times New Roman" w:cs="Times New Roman"/>
        </w:rPr>
      </w:pPr>
    </w:p>
    <w:p w14:paraId="26480C66" w14:textId="05AC6CD2" w:rsidR="001B7F54" w:rsidRDefault="001B7F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5: This gets the current floor and state of the elevator and changes SSD values to show the floor and the state the elevator is in.</w:t>
      </w:r>
    </w:p>
    <w:p w14:paraId="42D77062" w14:textId="5DFF2D00" w:rsidR="00E24FCC" w:rsidRDefault="00E24FCC">
      <w:pPr>
        <w:rPr>
          <w:rFonts w:ascii="Times New Roman" w:hAnsi="Times New Roman" w:cs="Times New Roman"/>
        </w:rPr>
      </w:pPr>
    </w:p>
    <w:p w14:paraId="216E4B31" w14:textId="1F4769C0" w:rsidR="00E24FCC" w:rsidRDefault="00E24FCC">
      <w:pPr>
        <w:rPr>
          <w:rFonts w:ascii="Times New Roman" w:hAnsi="Times New Roman" w:cs="Times New Roman"/>
        </w:rPr>
      </w:pPr>
    </w:p>
    <w:p w14:paraId="02A181C6" w14:textId="32BD11D2" w:rsidR="001B7F54" w:rsidRDefault="00E24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of them has reset scenario (?) that will reset every variable they are responsible for. </w:t>
      </w:r>
    </w:p>
    <w:p w14:paraId="4F3338A1" w14:textId="7B104DE5" w:rsidR="001B7F54" w:rsidRDefault="001B7F54">
      <w:pPr>
        <w:rPr>
          <w:rFonts w:ascii="Times New Roman" w:hAnsi="Times New Roman" w:cs="Times New Roman"/>
        </w:rPr>
      </w:pPr>
    </w:p>
    <w:p w14:paraId="3B893DCE" w14:textId="29DAA489" w:rsidR="001B7F54" w:rsidRDefault="001B7F54">
      <w:pPr>
        <w:rPr>
          <w:rFonts w:ascii="Times New Roman" w:hAnsi="Times New Roman" w:cs="Times New Roman"/>
        </w:rPr>
      </w:pPr>
    </w:p>
    <w:p w14:paraId="43E6F1FA" w14:textId="0DDDC99F" w:rsidR="00521A64" w:rsidRDefault="00521A64">
      <w:pPr>
        <w:rPr>
          <w:rFonts w:ascii="Times New Roman" w:hAnsi="Times New Roman" w:cs="Times New Roman"/>
        </w:rPr>
      </w:pPr>
    </w:p>
    <w:p w14:paraId="108C80A0" w14:textId="792F45E0" w:rsidR="00521A64" w:rsidRDefault="00521A64">
      <w:pPr>
        <w:rPr>
          <w:rFonts w:ascii="Times New Roman" w:hAnsi="Times New Roman" w:cs="Times New Roman"/>
        </w:rPr>
      </w:pPr>
    </w:p>
    <w:p w14:paraId="259894B8" w14:textId="698E1183" w:rsidR="00521A64" w:rsidRDefault="00521A64">
      <w:pPr>
        <w:rPr>
          <w:rFonts w:ascii="Times New Roman" w:hAnsi="Times New Roman" w:cs="Times New Roman"/>
        </w:rPr>
      </w:pPr>
    </w:p>
    <w:p w14:paraId="0A42B10D" w14:textId="3B8EE6C3" w:rsidR="00521A64" w:rsidRDefault="00521A64">
      <w:pPr>
        <w:rPr>
          <w:rFonts w:ascii="Times New Roman" w:hAnsi="Times New Roman" w:cs="Times New Roman"/>
        </w:rPr>
      </w:pPr>
    </w:p>
    <w:p w14:paraId="743792AA" w14:textId="13027D12" w:rsidR="00521A64" w:rsidRDefault="00521A64">
      <w:pPr>
        <w:rPr>
          <w:rFonts w:ascii="Times New Roman" w:hAnsi="Times New Roman" w:cs="Times New Roman"/>
        </w:rPr>
      </w:pPr>
    </w:p>
    <w:p w14:paraId="6184D203" w14:textId="3F7998F4" w:rsidR="00521A64" w:rsidRDefault="00521A64">
      <w:pPr>
        <w:rPr>
          <w:rFonts w:ascii="Times New Roman" w:hAnsi="Times New Roman" w:cs="Times New Roman"/>
        </w:rPr>
      </w:pPr>
    </w:p>
    <w:p w14:paraId="36ED96A4" w14:textId="53B8EECA" w:rsidR="00521A64" w:rsidRDefault="00521A64">
      <w:pPr>
        <w:rPr>
          <w:rFonts w:ascii="Times New Roman" w:hAnsi="Times New Roman" w:cs="Times New Roman"/>
        </w:rPr>
      </w:pPr>
    </w:p>
    <w:p w14:paraId="78AD93B8" w14:textId="3608FFF7" w:rsidR="00521A64" w:rsidRDefault="00521A64">
      <w:pPr>
        <w:rPr>
          <w:rFonts w:ascii="Times New Roman" w:hAnsi="Times New Roman" w:cs="Times New Roman"/>
        </w:rPr>
      </w:pPr>
    </w:p>
    <w:p w14:paraId="125085F8" w14:textId="36302966" w:rsidR="00521A64" w:rsidRDefault="00521A64">
      <w:pPr>
        <w:rPr>
          <w:rFonts w:ascii="Times New Roman" w:hAnsi="Times New Roman" w:cs="Times New Roman"/>
        </w:rPr>
      </w:pPr>
    </w:p>
    <w:p w14:paraId="70B111A2" w14:textId="53FE5D0D" w:rsidR="00521A64" w:rsidRDefault="00521A64">
      <w:pPr>
        <w:rPr>
          <w:rFonts w:ascii="Times New Roman" w:hAnsi="Times New Roman" w:cs="Times New Roman"/>
        </w:rPr>
      </w:pPr>
    </w:p>
    <w:p w14:paraId="60449676" w14:textId="424D056F" w:rsidR="00521A64" w:rsidRDefault="00521A64">
      <w:pPr>
        <w:rPr>
          <w:rFonts w:ascii="Times New Roman" w:hAnsi="Times New Roman" w:cs="Times New Roman"/>
        </w:rPr>
      </w:pPr>
    </w:p>
    <w:p w14:paraId="1FD641A0" w14:textId="79A069D8" w:rsidR="00521A64" w:rsidRDefault="00521A64">
      <w:pPr>
        <w:rPr>
          <w:rFonts w:ascii="Times New Roman" w:hAnsi="Times New Roman" w:cs="Times New Roman"/>
        </w:rPr>
      </w:pPr>
    </w:p>
    <w:p w14:paraId="1A0971B1" w14:textId="775B4E44" w:rsidR="00521A64" w:rsidRDefault="00521A64">
      <w:pPr>
        <w:rPr>
          <w:rFonts w:ascii="Times New Roman" w:hAnsi="Times New Roman" w:cs="Times New Roman"/>
        </w:rPr>
      </w:pPr>
    </w:p>
    <w:p w14:paraId="04D68509" w14:textId="34BA6756" w:rsidR="00521A64" w:rsidRDefault="00521A64">
      <w:pPr>
        <w:rPr>
          <w:rFonts w:ascii="Times New Roman" w:hAnsi="Times New Roman" w:cs="Times New Roman"/>
        </w:rPr>
      </w:pPr>
    </w:p>
    <w:p w14:paraId="6E1B2981" w14:textId="23141CD8" w:rsidR="00521A64" w:rsidRDefault="00521A64">
      <w:pPr>
        <w:rPr>
          <w:rFonts w:ascii="Times New Roman" w:hAnsi="Times New Roman" w:cs="Times New Roman"/>
        </w:rPr>
      </w:pPr>
    </w:p>
    <w:p w14:paraId="55A3625C" w14:textId="78013FBB" w:rsidR="00521A64" w:rsidRDefault="00521A64">
      <w:pPr>
        <w:rPr>
          <w:rFonts w:ascii="Times New Roman" w:hAnsi="Times New Roman" w:cs="Times New Roman"/>
        </w:rPr>
      </w:pPr>
    </w:p>
    <w:p w14:paraId="62F6E0BE" w14:textId="3418C3F2" w:rsidR="00521A64" w:rsidRDefault="00521A64">
      <w:pPr>
        <w:rPr>
          <w:rFonts w:ascii="Times New Roman" w:hAnsi="Times New Roman" w:cs="Times New Roman"/>
        </w:rPr>
      </w:pPr>
    </w:p>
    <w:p w14:paraId="3521FC79" w14:textId="73DF7476" w:rsidR="00521A64" w:rsidRDefault="00521A64">
      <w:pPr>
        <w:rPr>
          <w:rFonts w:ascii="Times New Roman" w:hAnsi="Times New Roman" w:cs="Times New Roman"/>
        </w:rPr>
      </w:pPr>
    </w:p>
    <w:p w14:paraId="5E83D025" w14:textId="01D51042" w:rsidR="00521A64" w:rsidRDefault="00521A64">
      <w:pPr>
        <w:rPr>
          <w:rFonts w:ascii="Times New Roman" w:hAnsi="Times New Roman" w:cs="Times New Roman"/>
        </w:rPr>
      </w:pPr>
    </w:p>
    <w:p w14:paraId="65DD6E45" w14:textId="7ADC330B" w:rsidR="00521A64" w:rsidRDefault="00521A64">
      <w:pPr>
        <w:rPr>
          <w:rFonts w:ascii="Times New Roman" w:hAnsi="Times New Roman" w:cs="Times New Roman"/>
        </w:rPr>
      </w:pPr>
    </w:p>
    <w:p w14:paraId="5699B101" w14:textId="61285D46" w:rsidR="00521A64" w:rsidRDefault="00521A64">
      <w:pPr>
        <w:rPr>
          <w:rFonts w:ascii="Times New Roman" w:hAnsi="Times New Roman" w:cs="Times New Roman"/>
        </w:rPr>
      </w:pPr>
    </w:p>
    <w:p w14:paraId="648F29C8" w14:textId="65AC190B" w:rsidR="00521A64" w:rsidRDefault="00357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Scenario 1:</w:t>
      </w:r>
    </w:p>
    <w:p w14:paraId="1649B176" w14:textId="2429B603" w:rsidR="0035719A" w:rsidRDefault="0035719A">
      <w:pPr>
        <w:rPr>
          <w:rFonts w:ascii="Times New Roman" w:hAnsi="Times New Roman" w:cs="Times New Roman"/>
        </w:rPr>
      </w:pPr>
    </w:p>
    <w:p w14:paraId="1B87D454" w14:textId="594CEEE6" w:rsidR="0035719A" w:rsidRDefault="0035719A" w:rsidP="003571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Elevator is at floor </w:t>
      </w:r>
      <w:r w:rsidR="00E24FCC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.</w:t>
      </w:r>
    </w:p>
    <w:p w14:paraId="6F386921" w14:textId="19A64A94" w:rsidR="0035719A" w:rsidRDefault="0035719A" w:rsidP="003571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Elevator is made to go to floor 3 by pressing the button inside the elevator.</w:t>
      </w:r>
    </w:p>
    <w:p w14:paraId="360DFB97" w14:textId="01D15957" w:rsidR="0035719A" w:rsidRDefault="0035719A" w:rsidP="003571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going there it is requested to stop from floors 1, 2 and 4</w:t>
      </w:r>
      <w:r w:rsidR="00E24FCC">
        <w:rPr>
          <w:rFonts w:ascii="Times New Roman" w:hAnsi="Times New Roman" w:cs="Times New Roman"/>
        </w:rPr>
        <w:t xml:space="preserve"> (1 and 2 requested go up)</w:t>
      </w:r>
      <w:r>
        <w:rPr>
          <w:rFonts w:ascii="Times New Roman" w:hAnsi="Times New Roman" w:cs="Times New Roman"/>
        </w:rPr>
        <w:t xml:space="preserve">. </w:t>
      </w:r>
    </w:p>
    <w:p w14:paraId="479FE48E" w14:textId="64991ABB" w:rsidR="0035719A" w:rsidRPr="0035719A" w:rsidRDefault="0035719A" w:rsidP="003571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takes the requests from 1 and 2 but not 4. (You can see this by looking at </w:t>
      </w:r>
      <w:proofErr w:type="spellStart"/>
      <w:r>
        <w:rPr>
          <w:rFonts w:ascii="Times New Roman" w:hAnsi="Times New Roman" w:cs="Times New Roman"/>
        </w:rPr>
        <w:t>leds</w:t>
      </w:r>
      <w:proofErr w:type="spellEnd"/>
      <w:r>
        <w:rPr>
          <w:rFonts w:ascii="Times New Roman" w:hAnsi="Times New Roman" w:cs="Times New Roman"/>
        </w:rPr>
        <w:t>)</w:t>
      </w:r>
    </w:p>
    <w:p w14:paraId="16715C2B" w14:textId="77777777" w:rsidR="00521A64" w:rsidRDefault="00521A64">
      <w:pPr>
        <w:rPr>
          <w:rFonts w:ascii="Times New Roman" w:hAnsi="Times New Roman" w:cs="Times New Roman"/>
        </w:rPr>
      </w:pPr>
    </w:p>
    <w:p w14:paraId="0CB4E96B" w14:textId="77777777" w:rsidR="001B7F54" w:rsidRDefault="001B7F54">
      <w:pPr>
        <w:rPr>
          <w:rFonts w:ascii="Times New Roman" w:hAnsi="Times New Roman" w:cs="Times New Roman"/>
        </w:rPr>
      </w:pPr>
    </w:p>
    <w:p w14:paraId="327FAB02" w14:textId="04338518" w:rsidR="00B01837" w:rsidRDefault="00B018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5719A">
        <w:rPr>
          <w:rFonts w:ascii="Times New Roman" w:hAnsi="Times New Roman" w:cs="Times New Roman"/>
          <w:noProof/>
        </w:rPr>
        <w:drawing>
          <wp:inline distT="0" distB="0" distL="0" distR="0" wp14:anchorId="41B0DA3F" wp14:editId="56A49D4D">
            <wp:extent cx="6847205" cy="3549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7" b="5341"/>
                    <a:stretch/>
                  </pic:blipFill>
                  <pic:spPr bwMode="auto">
                    <a:xfrm>
                      <a:off x="0" y="0"/>
                      <a:ext cx="684720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58F55" w14:textId="69D890C2" w:rsidR="0035719A" w:rsidRDefault="0035719A">
      <w:pPr>
        <w:rPr>
          <w:rFonts w:ascii="Times New Roman" w:hAnsi="Times New Roman" w:cs="Times New Roman"/>
        </w:rPr>
      </w:pPr>
    </w:p>
    <w:p w14:paraId="27B2325F" w14:textId="7A433F73" w:rsidR="00E24FCC" w:rsidRDefault="00E24FCC">
      <w:pPr>
        <w:rPr>
          <w:rFonts w:ascii="Times New Roman" w:hAnsi="Times New Roman" w:cs="Times New Roman"/>
        </w:rPr>
      </w:pPr>
    </w:p>
    <w:p w14:paraId="00E60FEC" w14:textId="14FD8F01" w:rsidR="00E24FCC" w:rsidRDefault="00E24FCC">
      <w:pPr>
        <w:rPr>
          <w:rFonts w:ascii="Times New Roman" w:hAnsi="Times New Roman" w:cs="Times New Roman"/>
        </w:rPr>
      </w:pPr>
    </w:p>
    <w:p w14:paraId="5E63CAAA" w14:textId="77777777" w:rsidR="00E24FCC" w:rsidRDefault="00E24FCC">
      <w:pPr>
        <w:rPr>
          <w:rFonts w:ascii="Times New Roman" w:hAnsi="Times New Roman" w:cs="Times New Roman"/>
        </w:rPr>
      </w:pPr>
    </w:p>
    <w:p w14:paraId="45CC9508" w14:textId="547E3F0E" w:rsidR="0035719A" w:rsidRDefault="0035719A">
      <w:pPr>
        <w:rPr>
          <w:rFonts w:ascii="Times New Roman" w:hAnsi="Times New Roman" w:cs="Times New Roman"/>
        </w:rPr>
      </w:pPr>
    </w:p>
    <w:p w14:paraId="0A45CC30" w14:textId="68D08030" w:rsidR="0035719A" w:rsidRDefault="0035719A">
      <w:pPr>
        <w:rPr>
          <w:rFonts w:ascii="Times New Roman" w:hAnsi="Times New Roman" w:cs="Times New Roman"/>
        </w:rPr>
      </w:pPr>
    </w:p>
    <w:p w14:paraId="21D2A0C8" w14:textId="77777777" w:rsidR="00C078A8" w:rsidRDefault="00C078A8">
      <w:pPr>
        <w:rPr>
          <w:rFonts w:ascii="Times New Roman" w:hAnsi="Times New Roman" w:cs="Times New Roman"/>
        </w:rPr>
      </w:pPr>
    </w:p>
    <w:p w14:paraId="32AAB72C" w14:textId="5A41D6DE" w:rsidR="0035719A" w:rsidRDefault="0035719A">
      <w:pPr>
        <w:rPr>
          <w:rFonts w:ascii="Times New Roman" w:hAnsi="Times New Roman" w:cs="Times New Roman"/>
        </w:rPr>
      </w:pPr>
    </w:p>
    <w:p w14:paraId="2ADCF238" w14:textId="79451393" w:rsidR="0035719A" w:rsidRDefault="0035719A">
      <w:pPr>
        <w:rPr>
          <w:rFonts w:ascii="Times New Roman" w:hAnsi="Times New Roman" w:cs="Times New Roman"/>
        </w:rPr>
      </w:pPr>
    </w:p>
    <w:p w14:paraId="6A0CE84F" w14:textId="5BD02F51" w:rsidR="0035719A" w:rsidRDefault="0035719A">
      <w:pPr>
        <w:rPr>
          <w:rFonts w:ascii="Times New Roman" w:hAnsi="Times New Roman" w:cs="Times New Roman"/>
        </w:rPr>
      </w:pPr>
    </w:p>
    <w:p w14:paraId="5CB42D56" w14:textId="073C2033" w:rsidR="00E24FCC" w:rsidRDefault="00E24FCC">
      <w:pPr>
        <w:rPr>
          <w:rFonts w:ascii="Times New Roman" w:hAnsi="Times New Roman" w:cs="Times New Roman"/>
        </w:rPr>
      </w:pPr>
    </w:p>
    <w:p w14:paraId="28AC03D8" w14:textId="6A1C3B99" w:rsidR="00E24FCC" w:rsidRDefault="00E24FCC">
      <w:pPr>
        <w:rPr>
          <w:rFonts w:ascii="Times New Roman" w:hAnsi="Times New Roman" w:cs="Times New Roman"/>
        </w:rPr>
      </w:pPr>
    </w:p>
    <w:p w14:paraId="58275D62" w14:textId="79365BA7" w:rsidR="00E24FCC" w:rsidRDefault="00E24FCC">
      <w:pPr>
        <w:rPr>
          <w:rFonts w:ascii="Times New Roman" w:hAnsi="Times New Roman" w:cs="Times New Roman"/>
        </w:rPr>
      </w:pPr>
    </w:p>
    <w:p w14:paraId="35671AD1" w14:textId="77777777" w:rsidR="00E24FCC" w:rsidRDefault="00E24FCC">
      <w:pPr>
        <w:rPr>
          <w:rFonts w:ascii="Times New Roman" w:hAnsi="Times New Roman" w:cs="Times New Roman"/>
        </w:rPr>
      </w:pPr>
    </w:p>
    <w:p w14:paraId="03B174A2" w14:textId="49D4157C" w:rsidR="0035719A" w:rsidRDefault="0035719A">
      <w:pPr>
        <w:rPr>
          <w:rFonts w:ascii="Times New Roman" w:hAnsi="Times New Roman" w:cs="Times New Roman"/>
        </w:rPr>
      </w:pPr>
    </w:p>
    <w:p w14:paraId="68491D72" w14:textId="57FB91BA" w:rsidR="0035719A" w:rsidRDefault="0035719A">
      <w:pPr>
        <w:rPr>
          <w:rFonts w:ascii="Times New Roman" w:hAnsi="Times New Roman" w:cs="Times New Roman"/>
        </w:rPr>
      </w:pPr>
    </w:p>
    <w:p w14:paraId="69127B50" w14:textId="051197BD" w:rsidR="0035719A" w:rsidRDefault="0035719A">
      <w:pPr>
        <w:rPr>
          <w:rFonts w:ascii="Times New Roman" w:hAnsi="Times New Roman" w:cs="Times New Roman"/>
        </w:rPr>
      </w:pPr>
    </w:p>
    <w:p w14:paraId="67BD9C22" w14:textId="701BA934" w:rsidR="0035719A" w:rsidRDefault="0035719A">
      <w:pPr>
        <w:rPr>
          <w:rFonts w:ascii="Times New Roman" w:hAnsi="Times New Roman" w:cs="Times New Roman"/>
        </w:rPr>
      </w:pPr>
    </w:p>
    <w:p w14:paraId="2B935A0A" w14:textId="4D968F2E" w:rsidR="00E24FCC" w:rsidRDefault="00357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Scenario 2: </w:t>
      </w:r>
    </w:p>
    <w:p w14:paraId="23FFB539" w14:textId="23D8198F" w:rsidR="00E24FCC" w:rsidRDefault="00E24FCC">
      <w:pPr>
        <w:rPr>
          <w:rFonts w:ascii="Times New Roman" w:hAnsi="Times New Roman" w:cs="Times New Roman"/>
        </w:rPr>
      </w:pPr>
    </w:p>
    <w:p w14:paraId="61B4354A" w14:textId="7FF01703" w:rsidR="00E24FCC" w:rsidRDefault="00E24FCC" w:rsidP="00E24F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Elevator is at floor 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.</w:t>
      </w:r>
    </w:p>
    <w:p w14:paraId="596D36E4" w14:textId="77777777" w:rsidR="00E24FCC" w:rsidRDefault="00E24FCC" w:rsidP="00E24F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Elevator is made to go to floor 3 by pressing the button inside the elevator.</w:t>
      </w:r>
    </w:p>
    <w:p w14:paraId="4DDFAEF4" w14:textId="623190B0" w:rsidR="00E24FCC" w:rsidRDefault="00E24FCC" w:rsidP="00E24F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going there it is requested to stop from floors 1, 2 and 4 (</w:t>
      </w:r>
      <w:r>
        <w:rPr>
          <w:rFonts w:ascii="Times New Roman" w:hAnsi="Times New Roman" w:cs="Times New Roman"/>
        </w:rPr>
        <w:t xml:space="preserve">floor </w:t>
      </w:r>
      <w:r>
        <w:rPr>
          <w:rFonts w:ascii="Times New Roman" w:hAnsi="Times New Roman" w:cs="Times New Roman"/>
        </w:rPr>
        <w:t>2 requested go up</w:t>
      </w:r>
      <w:r>
        <w:rPr>
          <w:rFonts w:ascii="Times New Roman" w:hAnsi="Times New Roman" w:cs="Times New Roman"/>
        </w:rPr>
        <w:t>, floor 1 requested go down</w:t>
      </w:r>
      <w:r>
        <w:rPr>
          <w:rFonts w:ascii="Times New Roman" w:hAnsi="Times New Roman" w:cs="Times New Roman"/>
        </w:rPr>
        <w:t xml:space="preserve">). </w:t>
      </w:r>
    </w:p>
    <w:p w14:paraId="1947B696" w14:textId="22888BF4" w:rsidR="00E24FCC" w:rsidRDefault="00E24FCC" w:rsidP="00E24F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takes the requests from 2 but not </w:t>
      </w:r>
      <w:r>
        <w:rPr>
          <w:rFonts w:ascii="Times New Roman" w:hAnsi="Times New Roman" w:cs="Times New Roman"/>
        </w:rPr>
        <w:t xml:space="preserve">1 and </w:t>
      </w:r>
      <w:r>
        <w:rPr>
          <w:rFonts w:ascii="Times New Roman" w:hAnsi="Times New Roman" w:cs="Times New Roman"/>
        </w:rPr>
        <w:t xml:space="preserve">4. (You can see this by looking at </w:t>
      </w:r>
      <w:proofErr w:type="spellStart"/>
      <w:r>
        <w:rPr>
          <w:rFonts w:ascii="Times New Roman" w:hAnsi="Times New Roman" w:cs="Times New Roman"/>
        </w:rPr>
        <w:t>leds</w:t>
      </w:r>
      <w:proofErr w:type="spellEnd"/>
      <w:r>
        <w:rPr>
          <w:rFonts w:ascii="Times New Roman" w:hAnsi="Times New Roman" w:cs="Times New Roman"/>
        </w:rPr>
        <w:t>)</w:t>
      </w:r>
    </w:p>
    <w:p w14:paraId="6B6DC536" w14:textId="13C2E356" w:rsidR="00E24FCC" w:rsidRDefault="00E24FCC" w:rsidP="00E24FCC">
      <w:pPr>
        <w:rPr>
          <w:rFonts w:ascii="Times New Roman" w:hAnsi="Times New Roman" w:cs="Times New Roman"/>
        </w:rPr>
      </w:pPr>
    </w:p>
    <w:p w14:paraId="36980819" w14:textId="017B8738" w:rsidR="00E24FCC" w:rsidRDefault="00E24FCC" w:rsidP="00E24FCC">
      <w:pPr>
        <w:rPr>
          <w:rFonts w:ascii="Times New Roman" w:hAnsi="Times New Roman" w:cs="Times New Roman"/>
        </w:rPr>
      </w:pPr>
    </w:p>
    <w:p w14:paraId="7AFF248A" w14:textId="310BB15F" w:rsidR="00E24FCC" w:rsidRPr="00E24FCC" w:rsidRDefault="00E24FCC" w:rsidP="00E24FCC">
      <w:pPr>
        <w:rPr>
          <w:rFonts w:ascii="Times New Roman" w:hAnsi="Times New Roman" w:cs="Times New Roman"/>
        </w:rPr>
      </w:pPr>
      <w:r w:rsidRPr="00E24FCC">
        <w:rPr>
          <w:rFonts w:ascii="Times New Roman" w:hAnsi="Times New Roman" w:cs="Times New Roman"/>
        </w:rPr>
        <w:drawing>
          <wp:inline distT="0" distB="0" distL="0" distR="0" wp14:anchorId="28A04D66" wp14:editId="4568220F">
            <wp:extent cx="6858000" cy="332105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5239" w14:textId="77777777" w:rsidR="00E24FCC" w:rsidRDefault="00E24FCC">
      <w:pPr>
        <w:rPr>
          <w:rFonts w:ascii="Times New Roman" w:hAnsi="Times New Roman" w:cs="Times New Roman"/>
        </w:rPr>
      </w:pPr>
    </w:p>
    <w:p w14:paraId="36C5F198" w14:textId="681A5F4D" w:rsidR="00E24FCC" w:rsidRDefault="00E24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F22517F" w14:textId="188E52F7" w:rsidR="0035719A" w:rsidRDefault="00357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71195E3" w14:textId="4F7C9539" w:rsidR="0035719A" w:rsidRDefault="003571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975889D" w14:textId="2D06F83B" w:rsidR="00E24FCC" w:rsidRDefault="00E24FCC">
      <w:pPr>
        <w:rPr>
          <w:rFonts w:ascii="Times New Roman" w:hAnsi="Times New Roman" w:cs="Times New Roman"/>
        </w:rPr>
      </w:pPr>
    </w:p>
    <w:p w14:paraId="7F6DB962" w14:textId="2F6DEF85" w:rsidR="00E24FCC" w:rsidRDefault="00E24FCC">
      <w:pPr>
        <w:rPr>
          <w:rFonts w:ascii="Times New Roman" w:hAnsi="Times New Roman" w:cs="Times New Roman"/>
        </w:rPr>
      </w:pPr>
    </w:p>
    <w:p w14:paraId="278A922A" w14:textId="0A162EBA" w:rsidR="00E24FCC" w:rsidRDefault="00E24FCC">
      <w:pPr>
        <w:rPr>
          <w:rFonts w:ascii="Times New Roman" w:hAnsi="Times New Roman" w:cs="Times New Roman"/>
        </w:rPr>
      </w:pPr>
    </w:p>
    <w:p w14:paraId="38472E74" w14:textId="77777777" w:rsidR="00C078A8" w:rsidRDefault="00E24FCC" w:rsidP="00E24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Unfortunately I cannot show the </w:t>
      </w:r>
      <w:proofErr w:type="spellStart"/>
      <w:r>
        <w:rPr>
          <w:rFonts w:ascii="Times New Roman" w:hAnsi="Times New Roman" w:cs="Times New Roman"/>
        </w:rPr>
        <w:t>changements</w:t>
      </w:r>
      <w:proofErr w:type="spellEnd"/>
      <w:r>
        <w:rPr>
          <w:rFonts w:ascii="Times New Roman" w:hAnsi="Times New Roman" w:cs="Times New Roman"/>
        </w:rPr>
        <w:t xml:space="preserve"> in the SSD because it is set to change in every 5 seconds but the fast simulation only </w:t>
      </w:r>
      <w:proofErr w:type="gramStart"/>
      <w:r>
        <w:rPr>
          <w:rFonts w:ascii="Times New Roman" w:hAnsi="Times New Roman" w:cs="Times New Roman"/>
        </w:rPr>
        <w:t>go</w:t>
      </w:r>
      <w:proofErr w:type="gramEnd"/>
      <w:r>
        <w:rPr>
          <w:rFonts w:ascii="Times New Roman" w:hAnsi="Times New Roman" w:cs="Times New Roman"/>
        </w:rPr>
        <w:t xml:space="preserve"> to max of 1000 ns </w:t>
      </w:r>
      <w:r w:rsidR="00C078A8">
        <w:rPr>
          <w:rFonts w:ascii="Times New Roman" w:hAnsi="Times New Roman" w:cs="Times New Roman"/>
        </w:rPr>
        <w:t xml:space="preserve">ion my computer </w:t>
      </w:r>
      <w:r>
        <w:rPr>
          <w:rFonts w:ascii="Times New Roman" w:hAnsi="Times New Roman" w:cs="Times New Roman"/>
        </w:rPr>
        <w:t xml:space="preserve">for some reason. And </w:t>
      </w:r>
      <w:proofErr w:type="gramStart"/>
      <w:r>
        <w:rPr>
          <w:rFonts w:ascii="Times New Roman" w:hAnsi="Times New Roman" w:cs="Times New Roman"/>
        </w:rPr>
        <w:t>also</w:t>
      </w:r>
      <w:proofErr w:type="gramEnd"/>
      <w:r>
        <w:rPr>
          <w:rFonts w:ascii="Times New Roman" w:hAnsi="Times New Roman" w:cs="Times New Roman"/>
        </w:rPr>
        <w:t xml:space="preserve"> I can’t show more than 1 second of simulation since it takes unbelievably long time to simulate. Even though I could show 1 second, I have to simulate more than 5 to show the changes in SSD and that is not possible for me unfortunately.</w:t>
      </w:r>
      <w:r w:rsidR="00C078A8">
        <w:rPr>
          <w:rFonts w:ascii="Times New Roman" w:hAnsi="Times New Roman" w:cs="Times New Roman"/>
        </w:rPr>
        <w:t xml:space="preserve"> My CPU can’t take it.</w:t>
      </w:r>
      <w:r>
        <w:rPr>
          <w:rFonts w:ascii="Times New Roman" w:hAnsi="Times New Roman" w:cs="Times New Roman"/>
        </w:rPr>
        <w:t xml:space="preserve"> But I tested these in the FPGA</w:t>
      </w:r>
      <w:r w:rsidR="00C078A8">
        <w:rPr>
          <w:rFonts w:ascii="Times New Roman" w:hAnsi="Times New Roman" w:cs="Times New Roman"/>
        </w:rPr>
        <w:t xml:space="preserve"> over and over again</w:t>
      </w:r>
      <w:r>
        <w:rPr>
          <w:rFonts w:ascii="Times New Roman" w:hAnsi="Times New Roman" w:cs="Times New Roman"/>
        </w:rPr>
        <w:t>. It indeed works. TA also checked.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So I can’t show scenarios like </w:t>
      </w:r>
      <w:r w:rsidR="00C078A8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current floor is 3 and it is requested to go 1 and while going it is requested from floor 4 and/or while going it is requested to stop at floor 2</w:t>
      </w:r>
      <w:r w:rsidR="00C078A8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. </w:t>
      </w:r>
      <w:r w:rsidR="00C078A8">
        <w:rPr>
          <w:rFonts w:ascii="Times New Roman" w:hAnsi="Times New Roman" w:cs="Times New Roman"/>
        </w:rPr>
        <w:t xml:space="preserve">But all scenarios like these that I could think of, I tried them while I was at the lab at Saturday (21.01.2023) and the TA also saw these. </w:t>
      </w:r>
    </w:p>
    <w:p w14:paraId="001C839F" w14:textId="77777777" w:rsidR="00C078A8" w:rsidRDefault="00C078A8" w:rsidP="00E24FCC">
      <w:pPr>
        <w:rPr>
          <w:rFonts w:ascii="Times New Roman" w:hAnsi="Times New Roman" w:cs="Times New Roman"/>
        </w:rPr>
      </w:pPr>
    </w:p>
    <w:p w14:paraId="1B4BEB0D" w14:textId="1DCDED7D" w:rsidR="00E24FCC" w:rsidRDefault="00C078A8" w:rsidP="00E24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Thank you for your time.</w:t>
      </w:r>
    </w:p>
    <w:p w14:paraId="100B4467" w14:textId="77B90584" w:rsidR="00E24FCC" w:rsidRDefault="00E24FCC">
      <w:pPr>
        <w:rPr>
          <w:rFonts w:ascii="Times New Roman" w:hAnsi="Times New Roman" w:cs="Times New Roman"/>
        </w:rPr>
      </w:pPr>
    </w:p>
    <w:p w14:paraId="159AD375" w14:textId="77777777" w:rsidR="00E24FCC" w:rsidRPr="003C2609" w:rsidRDefault="00E24FCC">
      <w:pPr>
        <w:rPr>
          <w:rFonts w:ascii="Times New Roman" w:hAnsi="Times New Roman" w:cs="Times New Roman"/>
        </w:rPr>
      </w:pPr>
    </w:p>
    <w:sectPr w:rsidR="00E24FCC" w:rsidRPr="003C2609" w:rsidSect="00E74B29">
      <w:footerReference w:type="even" r:id="rId13"/>
      <w:footerReference w:type="default" r:id="rId14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19C6C" w14:textId="77777777" w:rsidR="00B3451C" w:rsidRDefault="00B3451C" w:rsidP="00E74B29">
      <w:r>
        <w:separator/>
      </w:r>
    </w:p>
  </w:endnote>
  <w:endnote w:type="continuationSeparator" w:id="0">
    <w:p w14:paraId="2E9EBD5E" w14:textId="77777777" w:rsidR="00B3451C" w:rsidRDefault="00B3451C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627B1507" w14:textId="04651860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 w:rsidR="00521A64">
          <w:rPr>
            <w:rStyle w:val="PageNumber"/>
          </w:rPr>
          <w:fldChar w:fldCharType="separate"/>
        </w:r>
        <w:r w:rsidR="00521A64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6E29745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1E3A3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6C8E2408" w14:textId="77777777" w:rsidTr="006709F1">
      <w:tc>
        <w:tcPr>
          <w:tcW w:w="1079" w:type="dxa"/>
        </w:tcPr>
        <w:p w14:paraId="7B56DB7F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E2F9DEF" w14:textId="140B2CDC" w:rsidR="00521A64" w:rsidRPr="00874FE7" w:rsidRDefault="00521A64" w:rsidP="006709F1">
          <w:pPr>
            <w:pStyle w:val="Footer"/>
          </w:pPr>
          <w:r>
            <w:t>Term Project Report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13CAAAF9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610DE16E" w14:textId="77777777" w:rsidR="00E74B29" w:rsidRPr="00E74B29" w:rsidRDefault="00E74B29" w:rsidP="006709F1">
          <w:pPr>
            <w:pStyle w:val="Footer"/>
          </w:pPr>
        </w:p>
      </w:tc>
    </w:tr>
  </w:tbl>
  <w:p w14:paraId="24093667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F2CC2" w14:textId="77777777" w:rsidR="00B3451C" w:rsidRDefault="00B3451C" w:rsidP="00E74B29">
      <w:r>
        <w:separator/>
      </w:r>
    </w:p>
  </w:footnote>
  <w:footnote w:type="continuationSeparator" w:id="0">
    <w:p w14:paraId="2CF850F2" w14:textId="77777777" w:rsidR="00B3451C" w:rsidRDefault="00B3451C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46F32"/>
    <w:multiLevelType w:val="hybridMultilevel"/>
    <w:tmpl w:val="05B2D446"/>
    <w:lvl w:ilvl="0" w:tplc="D436C43E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A76846"/>
    <w:multiLevelType w:val="hybridMultilevel"/>
    <w:tmpl w:val="1EB80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C33F7F"/>
    <w:multiLevelType w:val="hybridMultilevel"/>
    <w:tmpl w:val="5EA09B42"/>
    <w:lvl w:ilvl="0" w:tplc="D436C43E">
      <w:start w:val="3"/>
      <w:numFmt w:val="bullet"/>
      <w:lvlText w:val="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1390522">
    <w:abstractNumId w:val="0"/>
  </w:num>
  <w:num w:numId="2" w16cid:durableId="996153167">
    <w:abstractNumId w:val="1"/>
  </w:num>
  <w:num w:numId="3" w16cid:durableId="635837059">
    <w:abstractNumId w:val="3"/>
  </w:num>
  <w:num w:numId="4" w16cid:durableId="1508403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EA4"/>
    <w:rsid w:val="00086FA5"/>
    <w:rsid w:val="000E4641"/>
    <w:rsid w:val="00151F66"/>
    <w:rsid w:val="00177F8D"/>
    <w:rsid w:val="00185F4A"/>
    <w:rsid w:val="001B7F54"/>
    <w:rsid w:val="002D2200"/>
    <w:rsid w:val="0035719A"/>
    <w:rsid w:val="0037605D"/>
    <w:rsid w:val="003C2609"/>
    <w:rsid w:val="0040564B"/>
    <w:rsid w:val="00421EA4"/>
    <w:rsid w:val="0048120C"/>
    <w:rsid w:val="004909D9"/>
    <w:rsid w:val="00521481"/>
    <w:rsid w:val="00521A64"/>
    <w:rsid w:val="00665110"/>
    <w:rsid w:val="006709F1"/>
    <w:rsid w:val="006C60E6"/>
    <w:rsid w:val="00837914"/>
    <w:rsid w:val="00874FE7"/>
    <w:rsid w:val="00952F7D"/>
    <w:rsid w:val="0095496A"/>
    <w:rsid w:val="009A38BA"/>
    <w:rsid w:val="00B01837"/>
    <w:rsid w:val="00B3451C"/>
    <w:rsid w:val="00B43E11"/>
    <w:rsid w:val="00C078A8"/>
    <w:rsid w:val="00C755AB"/>
    <w:rsid w:val="00D43125"/>
    <w:rsid w:val="00D66A3A"/>
    <w:rsid w:val="00DF198B"/>
    <w:rsid w:val="00E24FCC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E8054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357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eynepY&#305;ld&#305;z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CC73E701C146CA849C82FF8338B1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09B835-296A-4FD7-9179-65085AC27F50}"/>
      </w:docPartPr>
      <w:docPartBody>
        <w:p w:rsidR="00000000" w:rsidRDefault="00000000">
          <w:pPr>
            <w:pStyle w:val="17CC73E701C146CA849C82FF8338B157"/>
          </w:pPr>
          <w:r w:rsidRPr="00DF198B">
            <w:t>—</w:t>
          </w:r>
        </w:p>
      </w:docPartBody>
    </w:docPart>
    <w:docPart>
      <w:docPartPr>
        <w:name w:val="943FEFCD03484CC399B102C573C10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08FC5-2B7F-4050-9DE0-276AEB79AB9B}"/>
      </w:docPartPr>
      <w:docPartBody>
        <w:p w:rsidR="00000000" w:rsidRDefault="00000000">
          <w:pPr>
            <w:pStyle w:val="943FEFCD03484CC399B102C573C10B13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DD"/>
    <w:rsid w:val="00D3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5EEB9FBC154C4A8792F0DB1CAC0984">
    <w:name w:val="EC5EEB9FBC154C4A8792F0DB1CAC0984"/>
  </w:style>
  <w:style w:type="paragraph" w:customStyle="1" w:styleId="74ADFAB1F7F5451B9751665CDC01018E">
    <w:name w:val="74ADFAB1F7F5451B9751665CDC01018E"/>
  </w:style>
  <w:style w:type="paragraph" w:customStyle="1" w:styleId="BC802BC9140B49409C0376F1A9413DB6">
    <w:name w:val="BC802BC9140B49409C0376F1A9413DB6"/>
  </w:style>
  <w:style w:type="paragraph" w:customStyle="1" w:styleId="17CC73E701C146CA849C82FF8338B157">
    <w:name w:val="17CC73E701C146CA849C82FF8338B157"/>
  </w:style>
  <w:style w:type="paragraph" w:customStyle="1" w:styleId="1201B91CF2DE4367A7FC2DF42D811854">
    <w:name w:val="1201B91CF2DE4367A7FC2DF42D811854"/>
  </w:style>
  <w:style w:type="paragraph" w:customStyle="1" w:styleId="943FEFCD03484CC399B102C573C10B13">
    <w:name w:val="943FEFCD03484CC399B102C573C10B13"/>
  </w:style>
  <w:style w:type="paragraph" w:customStyle="1" w:styleId="C9B1B1CCD570492CB8A061E53B814A07">
    <w:name w:val="C9B1B1CCD570492CB8A061E53B814A07"/>
  </w:style>
  <w:style w:type="paragraph" w:customStyle="1" w:styleId="EA2FD751D5D642D08B9436137F2672D7">
    <w:name w:val="EA2FD751D5D642D08B9436137F2672D7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BE2F6B1FB2F944EBA895FCFA981252BB">
    <w:name w:val="BE2F6B1FB2F944EBA895FCFA981252BB"/>
  </w:style>
  <w:style w:type="paragraph" w:customStyle="1" w:styleId="CB066A892C7F4BE48BC156142239C22D">
    <w:name w:val="CB066A892C7F4BE48BC156142239C22D"/>
  </w:style>
  <w:style w:type="paragraph" w:customStyle="1" w:styleId="F799439EED5741FBA786A77DECFBE30D">
    <w:name w:val="F799439EED5741FBA786A77DECFBE30D"/>
  </w:style>
  <w:style w:type="paragraph" w:customStyle="1" w:styleId="99B2142F1D1D455DAC9085B69572699F">
    <w:name w:val="99B2142F1D1D455DAC9085B69572699F"/>
  </w:style>
  <w:style w:type="paragraph" w:customStyle="1" w:styleId="CAE6AF077CB641F189C0E6F32CF28263">
    <w:name w:val="CAE6AF077CB641F189C0E6F32CF28263"/>
  </w:style>
  <w:style w:type="paragraph" w:customStyle="1" w:styleId="9678E7B7CE604179B6C7C1A4D5A2D36B">
    <w:name w:val="9678E7B7CE604179B6C7C1A4D5A2D36B"/>
  </w:style>
  <w:style w:type="paragraph" w:customStyle="1" w:styleId="4072A28D023C408281D7E679B000E290">
    <w:name w:val="4072A28D023C408281D7E679B000E290"/>
  </w:style>
  <w:style w:type="paragraph" w:customStyle="1" w:styleId="0FF075AADA3249B6AB04ECAE53150019">
    <w:name w:val="0FF075AADA3249B6AB04ECAE531500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4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2023-01-21T19:42:00Z</dcterms:created>
  <dcterms:modified xsi:type="dcterms:W3CDTF">2023-01-22T16:26:00Z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